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96021" w14:textId="77777777" w:rsidR="0039179E" w:rsidRPr="00ED2AB3" w:rsidRDefault="00B61877" w:rsidP="0039179E">
      <w:pPr>
        <w:pStyle w:val="Heading2"/>
        <w:rPr>
          <w:color w:val="487B97" w:themeColor="accent2"/>
          <w:sz w:val="56"/>
          <w:szCs w:val="44"/>
        </w:rPr>
      </w:pPr>
      <w:r w:rsidRPr="00ED2AB3">
        <w:rPr>
          <w:color w:val="487B97" w:themeColor="accent2"/>
          <w:sz w:val="56"/>
          <w:szCs w:val="44"/>
        </w:rPr>
        <w:t>FC Testing</w:t>
      </w:r>
      <w:r w:rsidRPr="00ED2AB3">
        <w:rPr>
          <w:noProof/>
          <w:color w:val="487B97" w:themeColor="accent2"/>
          <w:sz w:val="56"/>
          <w:szCs w:val="44"/>
        </w:rPr>
        <w:t xml:space="preserve"> UPH </w:t>
      </w:r>
      <w:r w:rsidR="0039179E" w:rsidRPr="00ED2AB3">
        <w:rPr>
          <w:color w:val="487B97" w:themeColor="accent2"/>
          <w:sz w:val="56"/>
          <w:szCs w:val="44"/>
        </w:rPr>
        <w:t xml:space="preserve">Performance Analysis and Opportunities for NA </w:t>
      </w:r>
      <w:r w:rsidRPr="00ED2AB3">
        <w:rPr>
          <w:color w:val="487B97" w:themeColor="accent2"/>
          <w:sz w:val="56"/>
          <w:szCs w:val="44"/>
        </w:rPr>
        <w:t>(</w:t>
      </w:r>
      <w:r w:rsidR="0039179E" w:rsidRPr="00ED2AB3">
        <w:rPr>
          <w:b w:val="0"/>
          <w:bCs/>
          <w:color w:val="487B97" w:themeColor="accent2"/>
          <w:sz w:val="56"/>
          <w:szCs w:val="44"/>
        </w:rPr>
        <w:t>2024</w:t>
      </w:r>
      <w:r w:rsidRPr="00ED2AB3">
        <w:rPr>
          <w:color w:val="487B97" w:themeColor="accent2"/>
          <w:sz w:val="56"/>
          <w:szCs w:val="44"/>
        </w:rPr>
        <w:t>)</w:t>
      </w:r>
    </w:p>
    <w:p w14:paraId="5609A35C" w14:textId="77777777" w:rsidR="00B41FB9" w:rsidRDefault="00ED2AB3" w:rsidP="00B41FB9">
      <w:pPr>
        <w:pStyle w:val="Heading2"/>
        <w:rPr>
          <w:color w:val="487B97" w:themeColor="accent2"/>
        </w:rPr>
      </w:pPr>
      <w:r w:rsidRPr="00ED2AB3">
        <w:rPr>
          <w:noProof/>
          <w:color w:val="487B97" w:themeColor="accent2"/>
          <w:sz w:val="56"/>
          <w:szCs w:val="44"/>
        </w:rPr>
        <w:drawing>
          <wp:anchor distT="0" distB="0" distL="114300" distR="114300" simplePos="0" relativeHeight="251659264" behindDoc="0" locked="0" layoutInCell="1" allowOverlap="1" wp14:anchorId="62C58FDE" wp14:editId="502D2977">
            <wp:simplePos x="0" y="0"/>
            <wp:positionH relativeFrom="margin">
              <wp:posOffset>0</wp:posOffset>
            </wp:positionH>
            <wp:positionV relativeFrom="margin">
              <wp:posOffset>1846580</wp:posOffset>
            </wp:positionV>
            <wp:extent cx="6483350" cy="5873750"/>
            <wp:effectExtent l="0" t="0" r="6350" b="6350"/>
            <wp:wrapSquare wrapText="bothSides"/>
            <wp:docPr id="9" name="media/ZVfb7700844aede4e82b10e3fe5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Vfb7700844aede4e82b10e3fe5f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9E6">
        <w:rPr>
          <w:noProof/>
        </w:rPr>
        <w:pict w14:anchorId="6F9C90B2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9233E7D" w14:textId="77777777" w:rsidR="00A269A5" w:rsidRDefault="00A269A5" w:rsidP="0039179E">
      <w:pPr>
        <w:rPr>
          <w:b/>
          <w:bCs/>
          <w:sz w:val="28"/>
          <w:szCs w:val="28"/>
        </w:rPr>
      </w:pPr>
    </w:p>
    <w:p w14:paraId="26985042" w14:textId="71B6B3F9" w:rsidR="007311FB" w:rsidRPr="00F93EEF" w:rsidRDefault="0039179E" w:rsidP="0039179E">
      <w:pPr>
        <w:rPr>
          <w:b/>
          <w:bCs/>
          <w:sz w:val="28"/>
          <w:szCs w:val="28"/>
        </w:rPr>
      </w:pPr>
      <w:r w:rsidRPr="0039179E">
        <w:rPr>
          <w:b/>
          <w:bCs/>
          <w:sz w:val="28"/>
          <w:szCs w:val="28"/>
        </w:rPr>
        <w:lastRenderedPageBreak/>
        <w:t>Observations</w:t>
      </w:r>
    </w:p>
    <w:p w14:paraId="3C4BAE1F" w14:textId="77777777" w:rsidR="007311FB" w:rsidRPr="0039179E" w:rsidRDefault="00033B03" w:rsidP="0039179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5802EA" wp14:editId="7F163D49">
            <wp:extent cx="6400800" cy="2476500"/>
            <wp:effectExtent l="0" t="0" r="0" b="0"/>
            <wp:docPr id="149899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93683" name="Picture 14989936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527" cy="247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B57D" w14:textId="77777777" w:rsidR="00CC78D1" w:rsidRPr="007311FB" w:rsidRDefault="00CC78D1" w:rsidP="00CC78D1">
      <w:pPr>
        <w:pStyle w:val="Heading2"/>
        <w:rPr>
          <w:color w:val="487B97" w:themeColor="accent2"/>
        </w:rPr>
      </w:pPr>
      <w:r>
        <w:rPr>
          <w:color w:val="487B97" w:themeColor="accent2"/>
        </w:rPr>
        <w:t>Appendix</w:t>
      </w:r>
    </w:p>
    <w:p w14:paraId="46E07B43" w14:textId="77777777" w:rsidR="00CC78D1" w:rsidRPr="00B41FB9" w:rsidRDefault="00CC78D1" w:rsidP="00CC78D1">
      <w:pPr>
        <w:rPr>
          <w:b/>
          <w:bCs/>
        </w:rPr>
      </w:pPr>
      <w:r w:rsidRPr="00B41FB9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C7FB46B" wp14:editId="0A393B2D">
            <wp:simplePos x="0" y="0"/>
            <wp:positionH relativeFrom="column">
              <wp:posOffset>-2540</wp:posOffset>
            </wp:positionH>
            <wp:positionV relativeFrom="paragraph">
              <wp:posOffset>345440</wp:posOffset>
            </wp:positionV>
            <wp:extent cx="6471920" cy="2957830"/>
            <wp:effectExtent l="0" t="0" r="5080" b="1270"/>
            <wp:wrapTopAndBottom/>
            <wp:docPr id="10" name="media/ZVfd3997131c61340e49fbe55ed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Vfd3997131c61340e49fbe55ed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1FB9">
        <w:rPr>
          <w:b/>
          <w:bCs/>
        </w:rPr>
        <w:t>2024 Yearly trend for FC testing UPH across NA vs EU</w:t>
      </w:r>
    </w:p>
    <w:p w14:paraId="2CE5A709" w14:textId="77777777" w:rsidR="003D7E1B" w:rsidRPr="00B41FB9" w:rsidRDefault="003D7E1B" w:rsidP="0039179E"/>
    <w:p w14:paraId="13F02709" w14:textId="77777777" w:rsidR="00A269A5" w:rsidRDefault="00A269A5" w:rsidP="0039179E">
      <w:pPr>
        <w:rPr>
          <w:b/>
          <w:bCs/>
        </w:rPr>
      </w:pPr>
    </w:p>
    <w:p w14:paraId="0145DB1E" w14:textId="493867BA" w:rsidR="00DD4BA7" w:rsidRDefault="003D7E1B" w:rsidP="0039179E">
      <w:pPr>
        <w:rPr>
          <w:b/>
          <w:bCs/>
        </w:rPr>
      </w:pPr>
      <w:r w:rsidRPr="003D7E1B">
        <w:rPr>
          <w:b/>
          <w:bCs/>
        </w:rPr>
        <w:lastRenderedPageBreak/>
        <w:t xml:space="preserve">2024 Monthly UPH Trend across </w:t>
      </w:r>
      <w:proofErr w:type="spellStart"/>
      <w:r w:rsidRPr="003D7E1B">
        <w:rPr>
          <w:b/>
          <w:bCs/>
        </w:rPr>
        <w:t>FC_</w:t>
      </w:r>
      <w:proofErr w:type="gramStart"/>
      <w:r w:rsidRPr="003D7E1B">
        <w:rPr>
          <w:b/>
          <w:bCs/>
        </w:rPr>
        <w:t>types</w:t>
      </w:r>
      <w:proofErr w:type="spellEnd"/>
      <w:proofErr w:type="gramEnd"/>
      <w:r w:rsidRPr="003D7E1B">
        <w:rPr>
          <w:b/>
          <w:bCs/>
        </w:rPr>
        <w:t xml:space="preserve"> NA vs EU</w:t>
      </w:r>
    </w:p>
    <w:p w14:paraId="6FF3AF04" w14:textId="77777777" w:rsidR="003D7E1B" w:rsidRDefault="003D7E1B" w:rsidP="0039179E">
      <w:r>
        <w:rPr>
          <w:noProof/>
        </w:rPr>
        <w:drawing>
          <wp:inline distT="0" distB="0" distL="0" distR="0" wp14:anchorId="509FD9B4" wp14:editId="1F6FBC9D">
            <wp:extent cx="6400800" cy="1303655"/>
            <wp:effectExtent l="0" t="0" r="0" b="6350"/>
            <wp:docPr id="1335148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48964" name="Picture 13351489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13B" w14:textId="77777777" w:rsidR="003D7E1B" w:rsidRDefault="003D7E1B" w:rsidP="0039179E">
      <w:r>
        <w:rPr>
          <w:noProof/>
        </w:rPr>
        <w:drawing>
          <wp:inline distT="0" distB="0" distL="0" distR="0" wp14:anchorId="1CA38DEE" wp14:editId="4988B475">
            <wp:extent cx="6400800" cy="1512570"/>
            <wp:effectExtent l="0" t="0" r="0" b="0"/>
            <wp:docPr id="1325206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06506" name="Picture 13252065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F580" w14:textId="77777777" w:rsidR="00B41FB9" w:rsidRDefault="00B41FB9" w:rsidP="0039179E">
      <w:pPr>
        <w:rPr>
          <w:b/>
          <w:bCs/>
        </w:rPr>
      </w:pPr>
    </w:p>
    <w:p w14:paraId="30D20D16" w14:textId="77777777" w:rsidR="003D7E1B" w:rsidRDefault="00B41FB9" w:rsidP="0039179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7FD3E8" wp14:editId="6EF1383B">
            <wp:simplePos x="0" y="0"/>
            <wp:positionH relativeFrom="column">
              <wp:posOffset>-2540</wp:posOffset>
            </wp:positionH>
            <wp:positionV relativeFrom="paragraph">
              <wp:posOffset>361315</wp:posOffset>
            </wp:positionV>
            <wp:extent cx="6281420" cy="1755140"/>
            <wp:effectExtent l="0" t="0" r="5080" b="0"/>
            <wp:wrapTopAndBottom/>
            <wp:docPr id="12" name="media/ZVf6ba870e09fe94809b1944c9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dia/ZVf6ba870e09fe94809b1944c94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E1B" w:rsidRPr="003D7E1B">
        <w:rPr>
          <w:b/>
          <w:bCs/>
        </w:rPr>
        <w:t xml:space="preserve">2024 Monthly Total Tests Performed </w:t>
      </w:r>
      <w:proofErr w:type="spellStart"/>
      <w:r w:rsidR="003D7E1B" w:rsidRPr="003D7E1B">
        <w:rPr>
          <w:b/>
          <w:bCs/>
        </w:rPr>
        <w:t>FC_</w:t>
      </w:r>
      <w:proofErr w:type="gramStart"/>
      <w:r w:rsidR="003D7E1B" w:rsidRPr="003D7E1B">
        <w:rPr>
          <w:b/>
          <w:bCs/>
        </w:rPr>
        <w:t>types</w:t>
      </w:r>
      <w:proofErr w:type="spellEnd"/>
      <w:proofErr w:type="gramEnd"/>
      <w:r w:rsidR="003D7E1B" w:rsidRPr="003D7E1B">
        <w:rPr>
          <w:b/>
          <w:bCs/>
        </w:rPr>
        <w:t xml:space="preserve"> NA vs EU</w:t>
      </w:r>
    </w:p>
    <w:p w14:paraId="054CD9D1" w14:textId="77777777" w:rsidR="00B41FB9" w:rsidRDefault="00B41FB9" w:rsidP="0039179E"/>
    <w:p w14:paraId="704CCBB7" w14:textId="77777777" w:rsidR="003D7E1B" w:rsidRDefault="003D7E1B" w:rsidP="0039179E">
      <w:r>
        <w:rPr>
          <w:noProof/>
        </w:rPr>
        <w:lastRenderedPageBreak/>
        <w:drawing>
          <wp:inline distT="0" distB="0" distL="0" distR="0" wp14:anchorId="37071E2E" wp14:editId="271D9005">
            <wp:extent cx="6400800" cy="1949450"/>
            <wp:effectExtent l="0" t="0" r="0" b="6350"/>
            <wp:docPr id="1923384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84180" name="Picture 19233841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0C70" w14:textId="77777777" w:rsidR="003C5F06" w:rsidRDefault="003C5F06" w:rsidP="0039179E"/>
    <w:p w14:paraId="475A002D" w14:textId="77777777" w:rsidR="003D7E1B" w:rsidRPr="0039179E" w:rsidRDefault="003D7E1B" w:rsidP="0039179E">
      <w:r>
        <w:rPr>
          <w:noProof/>
        </w:rPr>
        <w:drawing>
          <wp:inline distT="0" distB="0" distL="0" distR="0" wp14:anchorId="342AEA55" wp14:editId="6D6C8289">
            <wp:extent cx="6400800" cy="2218055"/>
            <wp:effectExtent l="0" t="0" r="0" b="4445"/>
            <wp:docPr id="19257773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77307" name="Picture 19257773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E1B" w:rsidRPr="0039179E">
      <w:footerReference w:type="default" r:id="rId15"/>
      <w:pgSz w:w="12240" w:h="15840"/>
      <w:pgMar w:top="1440" w:right="1080" w:bottom="1829" w:left="1080" w:header="720" w:footer="79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0D24F2" w14:textId="77777777" w:rsidR="00E839E6" w:rsidRDefault="00E839E6">
      <w:pPr>
        <w:spacing w:after="0" w:line="240" w:lineRule="auto"/>
      </w:pPr>
      <w:r>
        <w:separator/>
      </w:r>
    </w:p>
  </w:endnote>
  <w:endnote w:type="continuationSeparator" w:id="0">
    <w:p w14:paraId="4437ED30" w14:textId="77777777" w:rsidR="00E839E6" w:rsidRDefault="00E83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72893270"/>
      <w:docPartObj>
        <w:docPartGallery w:val="Page Numbers (Top of Page)"/>
        <w:docPartUnique/>
      </w:docPartObj>
    </w:sdtPr>
    <w:sdtContent>
      <w:p w14:paraId="31861698" w14:textId="77777777" w:rsidR="00DD4BA7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B16C50" w14:textId="77777777" w:rsidR="00E839E6" w:rsidRDefault="00E839E6">
      <w:pPr>
        <w:spacing w:after="0" w:line="240" w:lineRule="auto"/>
      </w:pPr>
      <w:r>
        <w:separator/>
      </w:r>
    </w:p>
  </w:footnote>
  <w:footnote w:type="continuationSeparator" w:id="0">
    <w:p w14:paraId="349A223E" w14:textId="77777777" w:rsidR="00E839E6" w:rsidRDefault="00E839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A7609"/>
    <w:multiLevelType w:val="multilevel"/>
    <w:tmpl w:val="2F7C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0257D5"/>
    <w:multiLevelType w:val="multilevel"/>
    <w:tmpl w:val="A5BE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3621DF"/>
    <w:multiLevelType w:val="hybridMultilevel"/>
    <w:tmpl w:val="17F804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7462FC"/>
    <w:multiLevelType w:val="hybridMultilevel"/>
    <w:tmpl w:val="5240B5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15602"/>
    <w:multiLevelType w:val="multilevel"/>
    <w:tmpl w:val="AB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E92D4F"/>
    <w:multiLevelType w:val="hybridMultilevel"/>
    <w:tmpl w:val="E556CF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124578"/>
    <w:multiLevelType w:val="hybridMultilevel"/>
    <w:tmpl w:val="C14C1B6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25143D"/>
    <w:multiLevelType w:val="multilevel"/>
    <w:tmpl w:val="28220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B61934"/>
    <w:multiLevelType w:val="multilevel"/>
    <w:tmpl w:val="2D965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3A5C2C"/>
    <w:multiLevelType w:val="hybridMultilevel"/>
    <w:tmpl w:val="8F76102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40368C"/>
    <w:multiLevelType w:val="hybridMultilevel"/>
    <w:tmpl w:val="BAB8A6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304106"/>
    <w:multiLevelType w:val="hybridMultilevel"/>
    <w:tmpl w:val="E34EBD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20C680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70DE7"/>
    <w:multiLevelType w:val="hybridMultilevel"/>
    <w:tmpl w:val="3516FF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A7B35"/>
    <w:multiLevelType w:val="multilevel"/>
    <w:tmpl w:val="D8FCC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FA44CA"/>
    <w:multiLevelType w:val="hybridMultilevel"/>
    <w:tmpl w:val="42E22D1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B70E61"/>
    <w:multiLevelType w:val="multilevel"/>
    <w:tmpl w:val="95A8C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AB64A2"/>
    <w:multiLevelType w:val="multilevel"/>
    <w:tmpl w:val="DDA22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DD76DB"/>
    <w:multiLevelType w:val="multilevel"/>
    <w:tmpl w:val="F5067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5E7776"/>
    <w:multiLevelType w:val="multilevel"/>
    <w:tmpl w:val="86A83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F86B6F"/>
    <w:multiLevelType w:val="multilevel"/>
    <w:tmpl w:val="BD1A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F95CB1"/>
    <w:multiLevelType w:val="hybridMultilevel"/>
    <w:tmpl w:val="F274EE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B56B83"/>
    <w:multiLevelType w:val="multilevel"/>
    <w:tmpl w:val="B5BED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0F4764"/>
    <w:multiLevelType w:val="hybridMultilevel"/>
    <w:tmpl w:val="F3B052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9710F4"/>
    <w:multiLevelType w:val="multilevel"/>
    <w:tmpl w:val="381AB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4326254">
    <w:abstractNumId w:val="1"/>
  </w:num>
  <w:num w:numId="2" w16cid:durableId="118839617">
    <w:abstractNumId w:val="1"/>
    <w:lvlOverride w:ilvl="0">
      <w:startOverride w:val="1"/>
    </w:lvlOverride>
  </w:num>
  <w:num w:numId="3" w16cid:durableId="78254148">
    <w:abstractNumId w:val="6"/>
  </w:num>
  <w:num w:numId="4" w16cid:durableId="1456951424">
    <w:abstractNumId w:val="0"/>
  </w:num>
  <w:num w:numId="5" w16cid:durableId="2114088559">
    <w:abstractNumId w:val="28"/>
  </w:num>
  <w:num w:numId="6" w16cid:durableId="1211107972">
    <w:abstractNumId w:val="26"/>
  </w:num>
  <w:num w:numId="7" w16cid:durableId="91127451">
    <w:abstractNumId w:val="2"/>
  </w:num>
  <w:num w:numId="8" w16cid:durableId="918173508">
    <w:abstractNumId w:val="20"/>
  </w:num>
  <w:num w:numId="9" w16cid:durableId="1672952888">
    <w:abstractNumId w:val="23"/>
  </w:num>
  <w:num w:numId="10" w16cid:durableId="1383215115">
    <w:abstractNumId w:val="22"/>
  </w:num>
  <w:num w:numId="11" w16cid:durableId="1115901837">
    <w:abstractNumId w:val="21"/>
  </w:num>
  <w:num w:numId="12" w16cid:durableId="1612974747">
    <w:abstractNumId w:val="4"/>
  </w:num>
  <w:num w:numId="13" w16cid:durableId="715735942">
    <w:abstractNumId w:val="29"/>
  </w:num>
  <w:num w:numId="14" w16cid:durableId="1910189531">
    <w:abstractNumId w:val="12"/>
  </w:num>
  <w:num w:numId="15" w16cid:durableId="1478188826">
    <w:abstractNumId w:val="3"/>
  </w:num>
  <w:num w:numId="16" w16cid:durableId="1477527155">
    <w:abstractNumId w:val="19"/>
  </w:num>
  <w:num w:numId="17" w16cid:durableId="756101167">
    <w:abstractNumId w:val="25"/>
  </w:num>
  <w:num w:numId="18" w16cid:durableId="865950349">
    <w:abstractNumId w:val="8"/>
  </w:num>
  <w:num w:numId="19" w16cid:durableId="869299042">
    <w:abstractNumId w:val="11"/>
  </w:num>
  <w:num w:numId="20" w16cid:durableId="213272514">
    <w:abstractNumId w:val="17"/>
  </w:num>
  <w:num w:numId="21" w16cid:durableId="862860555">
    <w:abstractNumId w:val="15"/>
  </w:num>
  <w:num w:numId="22" w16cid:durableId="1100947980">
    <w:abstractNumId w:val="14"/>
  </w:num>
  <w:num w:numId="23" w16cid:durableId="92556173">
    <w:abstractNumId w:val="7"/>
  </w:num>
  <w:num w:numId="24" w16cid:durableId="1903326133">
    <w:abstractNumId w:val="16"/>
  </w:num>
  <w:num w:numId="25" w16cid:durableId="1325082634">
    <w:abstractNumId w:val="13"/>
  </w:num>
  <w:num w:numId="26" w16cid:durableId="978152574">
    <w:abstractNumId w:val="24"/>
  </w:num>
  <w:num w:numId="27" w16cid:durableId="1062677724">
    <w:abstractNumId w:val="18"/>
  </w:num>
  <w:num w:numId="28" w16cid:durableId="1601060490">
    <w:abstractNumId w:val="9"/>
  </w:num>
  <w:num w:numId="29" w16cid:durableId="774401248">
    <w:abstractNumId w:val="5"/>
  </w:num>
  <w:num w:numId="30" w16cid:durableId="309792240">
    <w:abstractNumId w:val="27"/>
  </w:num>
  <w:num w:numId="31" w16cid:durableId="2171351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79E"/>
    <w:rsid w:val="000118C5"/>
    <w:rsid w:val="00033B03"/>
    <w:rsid w:val="00097CD6"/>
    <w:rsid w:val="0039179E"/>
    <w:rsid w:val="003C5F06"/>
    <w:rsid w:val="003D7E1B"/>
    <w:rsid w:val="00553A24"/>
    <w:rsid w:val="005C5755"/>
    <w:rsid w:val="006727E4"/>
    <w:rsid w:val="007311FB"/>
    <w:rsid w:val="008078D2"/>
    <w:rsid w:val="00A269A5"/>
    <w:rsid w:val="00B41FB9"/>
    <w:rsid w:val="00B61877"/>
    <w:rsid w:val="00CC78D1"/>
    <w:rsid w:val="00DD4BA7"/>
    <w:rsid w:val="00E46BAE"/>
    <w:rsid w:val="00E839E6"/>
    <w:rsid w:val="00ED2AB3"/>
    <w:rsid w:val="00F93EEF"/>
    <w:rsid w:val="00FB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D2A3B9"/>
  <w15:chartTrackingRefBased/>
  <w15:docId w15:val="{CEAB3FAB-1B19-DC45-A1DC-A95A2C502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FB9"/>
  </w:style>
  <w:style w:type="paragraph" w:styleId="Heading1">
    <w:name w:val="heading 1"/>
    <w:basedOn w:val="Normal"/>
    <w:next w:val="Normal"/>
    <w:link w:val="Heading1Char"/>
    <w:uiPriority w:val="9"/>
    <w:qFormat/>
    <w:pPr>
      <w:pageBreakBefore/>
      <w:spacing w:after="36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pBdr>
        <w:top w:val="single" w:sz="24" w:space="18" w:color="2A2A2A" w:themeColor="text2"/>
      </w:pBdr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NormalWeb">
    <w:name w:val="Normal (Web)"/>
    <w:basedOn w:val="Normal"/>
    <w:uiPriority w:val="99"/>
    <w:semiHidden/>
    <w:unhideWhenUsed/>
    <w:rsid w:val="0067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unhideWhenUsed/>
    <w:qFormat/>
    <w:rsid w:val="00B41F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8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kapray/Library/Containers/com.microsoft.Word/Data/Library/Application%20Support/Microsoft/Office/16.0/DTS/en-US%7bB08F4BF1-4DD2-8E47-B8DB-3A846C63F5DF%7d/%7bBD8189CA-B954-4C4B-8BAD-DF5A1F887CCC%7dtf10002078_mac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{BD8189CA-B954-4C4B-8BAD-DF5A1F887CCC}tf10002078_mac.dotx</Template>
  <TotalTime>81</TotalTime>
  <Pages>4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Prasad, Akash</dc:creator>
  <cp:keywords/>
  <dc:description/>
  <cp:lastModifiedBy>Prasad, Akash</cp:lastModifiedBy>
  <cp:revision>15</cp:revision>
  <dcterms:created xsi:type="dcterms:W3CDTF">2025-01-16T02:31:00Z</dcterms:created>
  <dcterms:modified xsi:type="dcterms:W3CDTF">2025-07-02T06:05:00Z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